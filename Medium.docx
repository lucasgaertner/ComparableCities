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alias w:val="Titel des Beitrags"/>
            <w:id w:val="89512082"/>
            <w:placeholder>
              <w:docPart w:val="89512082"/>
            </w:placeholder>
            <w:dataBinding w:xpath="/ns0:BlogPostInfo/ns0:PostTitle" w:storeItemID="{5F329CAD-B019-4FA6-9FEF-74898909AD20}"/>
            <w:text/>
          </w:sdtPr>
          <w:sdtEndPr/>
          <w:sdtContent>
            <w:p w14:paraId="3A5B9723" w14:textId="243E56D2" w:rsidR="008F3755" w:rsidRPr="00251E22" w:rsidRDefault="001B0611">
              <w:pPr>
                <w:pStyle w:val="Publishwithline"/>
              </w:pPr>
              <w:r>
                <w:t>Vacations to go:</w:t>
              </w:r>
              <w:r w:rsidR="00251E22">
                <w:t xml:space="preserve"> Closeness of German Main Cities</w:t>
              </w:r>
            </w:p>
          </w:sdtContent>
        </w:sdt>
        <w:p w14:paraId="66C1F773" w14:textId="77777777" w:rsidR="008F3755" w:rsidRDefault="008F3755">
          <w:pPr>
            <w:pStyle w:val="underline"/>
          </w:pPr>
        </w:p>
        <w:p w14:paraId="3A3ED989" w14:textId="77777777" w:rsidR="008F3755" w:rsidRDefault="00B060EB">
          <w:pPr>
            <w:pStyle w:val="PadderBetweenControlandBody"/>
          </w:pPr>
        </w:p>
      </w:sdtContent>
    </w:sdt>
    <w:p w14:paraId="182C1FAF" w14:textId="74D5D160" w:rsidR="008F3755" w:rsidRDefault="00CA3AA6">
      <w:r>
        <w:rPr>
          <w:noProof/>
        </w:rPr>
        <w:drawing>
          <wp:inline distT="0" distB="0" distL="0" distR="0" wp14:anchorId="0412A46F" wp14:editId="03E80E7D">
            <wp:extent cx="19202400" cy="1439989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0" cy="14399895"/>
                    </a:xfrm>
                    <a:prstGeom prst="rect">
                      <a:avLst/>
                    </a:prstGeom>
                    <a:noFill/>
                    <a:ln>
                      <a:noFill/>
                    </a:ln>
                  </pic:spPr>
                </pic:pic>
              </a:graphicData>
            </a:graphic>
          </wp:inline>
        </w:drawing>
      </w:r>
    </w:p>
    <w:p w14:paraId="0079FAF6" w14:textId="00CB1269" w:rsidR="006A6AC4" w:rsidRDefault="00CA3AA6">
      <w:r>
        <w:t xml:space="preserve">Did you ever </w:t>
      </w:r>
      <w:r w:rsidR="00BB3FBB">
        <w:t xml:space="preserve">visit </w:t>
      </w:r>
      <w:r w:rsidR="00DF0E6A">
        <w:t xml:space="preserve">a city which honestly give a familiar feeling? One day my girlfriend and me visited a new city. While </w:t>
      </w:r>
      <w:r w:rsidR="006A6AC4">
        <w:t>she</w:t>
      </w:r>
      <w:r w:rsidR="00DF0E6A">
        <w:t xml:space="preserve"> searched for a parking slot, I surveyed the charming cityscape. After parking we checked-</w:t>
      </w:r>
      <w:r w:rsidR="00C91D8D">
        <w:t>in and</w:t>
      </w:r>
      <w:r w:rsidR="006A6AC4">
        <w:t xml:space="preserve"> discovered the city. Beyond words! There was a tiny funfair. A habit from us is to by a </w:t>
      </w:r>
      <w:hyperlink r:id="rId10" w:history="1">
        <w:proofErr w:type="spellStart"/>
        <w:r w:rsidR="006A6AC4" w:rsidRPr="006A6AC4">
          <w:rPr>
            <w:rStyle w:val="Hyperlink"/>
          </w:rPr>
          <w:t>Paradies</w:t>
        </w:r>
        <w:proofErr w:type="spellEnd"/>
        <w:r w:rsidR="006A6AC4">
          <w:rPr>
            <w:rStyle w:val="Hyperlink"/>
          </w:rPr>
          <w:t xml:space="preserve"> </w:t>
        </w:r>
        <w:proofErr w:type="spellStart"/>
        <w:r w:rsidR="006A6AC4" w:rsidRPr="006A6AC4">
          <w:rPr>
            <w:rStyle w:val="Hyperlink"/>
          </w:rPr>
          <w:t>Apfel</w:t>
        </w:r>
        <w:proofErr w:type="spellEnd"/>
      </w:hyperlink>
      <w:r w:rsidR="006A6AC4">
        <w:t>.</w:t>
      </w:r>
    </w:p>
    <w:p w14:paraId="73FF48A1" w14:textId="008B4E2E" w:rsidR="006A6AC4" w:rsidRDefault="006A6AC4">
      <w:r>
        <w:t xml:space="preserve">While ambling </w:t>
      </w:r>
      <w:r w:rsidR="000066BA">
        <w:t>with our luscious apple I marvelled</w:t>
      </w:r>
      <w:r w:rsidR="00BB3FBB">
        <w:t xml:space="preserve"> loudly</w:t>
      </w:r>
      <w:r w:rsidR="000066BA">
        <w:t xml:space="preserve"> how well known the whole fair was in about 10 meters. My girlfriend argued </w:t>
      </w:r>
      <w:r w:rsidR="002361A4">
        <w:t>laughing</w:t>
      </w:r>
      <w:r w:rsidR="000066BA">
        <w:t xml:space="preserve"> “a funfair is always the same”. </w:t>
      </w:r>
      <w:r w:rsidR="00BB3FBB">
        <w:t>Dauting and mind-blown in the same time. Long time ago I started a Coursera Specialization: Data Science and my claim was to finish it with a classy Blog post.</w:t>
      </w:r>
    </w:p>
    <w:p w14:paraId="14323B11" w14:textId="05005A3D" w:rsidR="00BB3FBB" w:rsidRDefault="00BB3FBB">
      <w:r w:rsidRPr="00BB3FBB">
        <w:t>The aim was theoretical designed</w:t>
      </w:r>
      <w:r>
        <w:t>.</w:t>
      </w:r>
    </w:p>
    <w:p w14:paraId="7992770D" w14:textId="02EE23F7" w:rsidR="00BB3FBB" w:rsidRDefault="00BB3FBB"/>
    <w:p w14:paraId="04E66020" w14:textId="0204E811" w:rsidR="00BB3FBB" w:rsidRPr="002361A4" w:rsidRDefault="00096911">
      <w:pPr>
        <w:rPr>
          <w:b/>
          <w:bCs/>
          <w:sz w:val="28"/>
          <w:szCs w:val="24"/>
        </w:rPr>
      </w:pPr>
      <w:r w:rsidRPr="002361A4">
        <w:rPr>
          <w:b/>
          <w:bCs/>
          <w:sz w:val="28"/>
          <w:szCs w:val="24"/>
        </w:rPr>
        <w:t>Approach</w:t>
      </w:r>
      <w:r w:rsidR="00BB3FBB" w:rsidRPr="002361A4">
        <w:rPr>
          <w:b/>
          <w:bCs/>
          <w:sz w:val="28"/>
          <w:szCs w:val="24"/>
        </w:rPr>
        <w:t>:</w:t>
      </w:r>
    </w:p>
    <w:p w14:paraId="3B0E3E9C" w14:textId="77777777" w:rsidR="00096911" w:rsidRDefault="00096911">
      <w:r>
        <w:t xml:space="preserve">“A funfair is always the same”, don’t you wonder why we believe in this and still eat an apple at a new funfair?  I glanced at all stores, and ask myself: Is this always the same? The same structure and same shops? </w:t>
      </w:r>
    </w:p>
    <w:p w14:paraId="02176D3B" w14:textId="714C7950" w:rsidR="00096911" w:rsidRDefault="00096911">
      <w:r>
        <w:t xml:space="preserve">Try to abstract the funfair with big cities and you got your Aim for your Post. Are we able to compare the </w:t>
      </w:r>
      <w:hyperlink r:id="rId11" w:history="1">
        <w:r w:rsidRPr="00C91D8D">
          <w:rPr>
            <w:rStyle w:val="Hyperlink"/>
          </w:rPr>
          <w:t>biggest cities</w:t>
        </w:r>
      </w:hyperlink>
      <w:r>
        <w:t xml:space="preserve"> based on the structure and shops </w:t>
      </w:r>
      <w:r w:rsidR="00C91D8D">
        <w:t>with open source tools?</w:t>
      </w:r>
    </w:p>
    <w:p w14:paraId="1DD6E08C" w14:textId="77777777" w:rsidR="00C91D8D" w:rsidRDefault="00C91D8D"/>
    <w:p w14:paraId="689E64D5" w14:textId="63EE527F" w:rsidR="00096911" w:rsidRPr="002361A4" w:rsidRDefault="00096911">
      <w:pPr>
        <w:rPr>
          <w:b/>
          <w:bCs/>
          <w:sz w:val="28"/>
          <w:szCs w:val="24"/>
        </w:rPr>
      </w:pPr>
      <w:r w:rsidRPr="002361A4">
        <w:rPr>
          <w:b/>
          <w:bCs/>
          <w:sz w:val="28"/>
          <w:szCs w:val="24"/>
        </w:rPr>
        <w:t>Approximation:</w:t>
      </w:r>
    </w:p>
    <w:p w14:paraId="2C8FA5BC" w14:textId="2F718862" w:rsidR="00BB3FBB" w:rsidRDefault="00C91D8D">
      <w:r>
        <w:t>In each big cites there are venues, in these venues you will shops or sometime a venue is a shop as well. Can we unsupervised cluster cities based on their shops and categories?</w:t>
      </w:r>
    </w:p>
    <w:p w14:paraId="739035D4" w14:textId="2EE099CB" w:rsidR="00C91D8D" w:rsidRDefault="00C91D8D">
      <w:r>
        <w:t xml:space="preserve">Could we identify to travel to cities which are close too each other? Are we able to cluster Cities based on their shops? </w:t>
      </w:r>
      <w:r w:rsidR="002361A4">
        <w:t>Let us</w:t>
      </w:r>
      <w:r>
        <w:t xml:space="preserve"> dive deeper!</w:t>
      </w:r>
    </w:p>
    <w:p w14:paraId="7DFDF63D" w14:textId="7978C6BA" w:rsidR="00C91D8D" w:rsidRDefault="00C91D8D"/>
    <w:p w14:paraId="296CC070" w14:textId="4C1F4DB2" w:rsidR="002361A4" w:rsidRDefault="002361A4"/>
    <w:p w14:paraId="67F48AAA" w14:textId="3E03495B" w:rsidR="002361A4" w:rsidRDefault="002361A4" w:rsidP="002361A4">
      <w:pPr>
        <w:pStyle w:val="Listenabsatz"/>
        <w:numPr>
          <w:ilvl w:val="0"/>
          <w:numId w:val="1"/>
        </w:numPr>
      </w:pPr>
      <w:r>
        <w:t xml:space="preserve">I used </w:t>
      </w:r>
      <w:proofErr w:type="spellStart"/>
      <w:r>
        <w:rPr>
          <w:rStyle w:val="Fett"/>
        </w:rPr>
        <w:t>Forsquare</w:t>
      </w:r>
      <w:proofErr w:type="spellEnd"/>
      <w:r>
        <w:rPr>
          <w:rStyle w:val="Fett"/>
        </w:rPr>
        <w:t xml:space="preserve"> API</w:t>
      </w:r>
      <w:r>
        <w:t xml:space="preserve"> to get the most common venues of given Borough of </w:t>
      </w:r>
      <w:r>
        <w:t>the biggest cities in Germany</w:t>
      </w:r>
      <w:r>
        <w:t>.</w:t>
      </w:r>
    </w:p>
    <w:p w14:paraId="1F21F78F" w14:textId="6AD10B57" w:rsidR="002361A4" w:rsidRDefault="002361A4" w:rsidP="002361A4">
      <w:pPr>
        <w:pStyle w:val="Listenabsatz"/>
        <w:numPr>
          <w:ilvl w:val="0"/>
          <w:numId w:val="1"/>
        </w:numPr>
      </w:pPr>
      <w:r>
        <w:t xml:space="preserve">Web Scraping from site: </w:t>
      </w:r>
      <w:hyperlink r:id="rId12" w:history="1">
        <w:r w:rsidRPr="00626498">
          <w:rPr>
            <w:rStyle w:val="Hyperlink"/>
          </w:rPr>
          <w:t>https://www.immowelt.de</w:t>
        </w:r>
      </w:hyperlink>
      <w:r>
        <w:t xml:space="preserve"> for getting the districts of cities</w:t>
      </w:r>
    </w:p>
    <w:p w14:paraId="3281A483" w14:textId="3B7A94A4" w:rsidR="00C91D8D" w:rsidRDefault="002361A4" w:rsidP="002361A4">
      <w:pPr>
        <w:pStyle w:val="Listenabsatz"/>
        <w:numPr>
          <w:ilvl w:val="0"/>
          <w:numId w:val="1"/>
        </w:numPr>
      </w:pPr>
      <w:r>
        <w:t xml:space="preserve">Web scraping form site: </w:t>
      </w:r>
      <w:hyperlink r:id="rId13" w:history="1">
        <w:r w:rsidRPr="002361A4">
          <w:rPr>
            <w:rStyle w:val="Hyperlink"/>
          </w:rPr>
          <w:t>https://de.wikipedia.org/</w:t>
        </w:r>
      </w:hyperlink>
      <w:r>
        <w:t xml:space="preserve"> for getting the population</w:t>
      </w:r>
    </w:p>
    <w:p w14:paraId="68A51C6F" w14:textId="6E00A072" w:rsidR="002361A4" w:rsidRDefault="002361A4" w:rsidP="002361A4"/>
    <w:p w14:paraId="3CBACC43" w14:textId="513B43F6" w:rsidR="002361A4" w:rsidRPr="002361A4" w:rsidRDefault="002361A4" w:rsidP="002361A4">
      <w:pPr>
        <w:rPr>
          <w:b/>
          <w:bCs/>
          <w:sz w:val="28"/>
          <w:szCs w:val="24"/>
        </w:rPr>
      </w:pPr>
      <w:r w:rsidRPr="002361A4">
        <w:rPr>
          <w:b/>
          <w:bCs/>
          <w:sz w:val="28"/>
          <w:szCs w:val="24"/>
        </w:rPr>
        <w:t>Methodology:</w:t>
      </w:r>
    </w:p>
    <w:p w14:paraId="575F715C" w14:textId="77777777" w:rsidR="006A25C4" w:rsidRDefault="006A25C4" w:rsidP="002361A4">
      <w:r>
        <w:t>As a first step, we retrieved data from the sites and the foursquare API.</w:t>
      </w:r>
    </w:p>
    <w:p w14:paraId="47588BC1" w14:textId="24BBF767" w:rsidR="006A25C4" w:rsidRDefault="006A25C4" w:rsidP="002361A4">
      <w:r>
        <w:t xml:space="preserve">We extract venue information from the districts up to 500 </w:t>
      </w:r>
      <w:r w:rsidR="00CB4F48">
        <w:t>meters</w:t>
      </w:r>
      <w:r>
        <w:t xml:space="preserve"> </w:t>
      </w:r>
    </w:p>
    <w:p w14:paraId="627DB6BA" w14:textId="038CB06A" w:rsidR="002361A4" w:rsidRDefault="002361A4" w:rsidP="002361A4">
      <w:r>
        <w:t xml:space="preserve">After scraping </w:t>
      </w:r>
      <w:proofErr w:type="spellStart"/>
      <w:r>
        <w:t>immowelt</w:t>
      </w:r>
      <w:proofErr w:type="spellEnd"/>
      <w:r>
        <w:t xml:space="preserve"> the result of all districts was</w:t>
      </w:r>
      <w:r w:rsidR="006A25C4">
        <w:t xml:space="preserve"> </w:t>
      </w:r>
      <w:r w:rsidR="006A25C4" w:rsidRPr="006A25C4">
        <w:t>like</w:t>
      </w:r>
      <w:r w:rsidR="006A25C4">
        <w:t xml:space="preserve"> this</w:t>
      </w:r>
      <w:r>
        <w:t>:</w:t>
      </w:r>
    </w:p>
    <w:p w14:paraId="34A49928" w14:textId="3E3792CD" w:rsidR="002361A4" w:rsidRDefault="002361A4" w:rsidP="002361A4">
      <w:r w:rsidRPr="002361A4">
        <w:drawing>
          <wp:inline distT="0" distB="0" distL="0" distR="0" wp14:anchorId="195951BD" wp14:editId="12A17875">
            <wp:extent cx="3610479" cy="1714739"/>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0479" cy="1714739"/>
                    </a:xfrm>
                    <a:prstGeom prst="rect">
                      <a:avLst/>
                    </a:prstGeom>
                  </pic:spPr>
                </pic:pic>
              </a:graphicData>
            </a:graphic>
          </wp:inline>
        </w:drawing>
      </w:r>
    </w:p>
    <w:p w14:paraId="1C11BAC2" w14:textId="73C024CB" w:rsidR="006A25C4" w:rsidRDefault="006A25C4" w:rsidP="002361A4">
      <w:r>
        <w:t xml:space="preserve">Next, we analyse the data we created on categories and </w:t>
      </w:r>
      <w:r w:rsidR="00DA63B3">
        <w:t>look</w:t>
      </w:r>
      <w:r>
        <w:t xml:space="preserve"> at a relation between population and shops for the city.</w:t>
      </w:r>
    </w:p>
    <w:p w14:paraId="0276A4C2" w14:textId="3221DD30" w:rsidR="00CB4F48" w:rsidRDefault="006A25C4" w:rsidP="002361A4">
      <w:r>
        <w:t xml:space="preserve">We also explore </w:t>
      </w:r>
      <w:r w:rsidR="00CB4F48">
        <w:t xml:space="preserve">city </w:t>
      </w:r>
      <w:r>
        <w:t>areas that shows similarity based on their shops</w:t>
      </w:r>
      <w:r w:rsidR="00CB4F48">
        <w:t>. Finally, we cluster the cities based on the information of each shop category.</w:t>
      </w:r>
    </w:p>
    <w:p w14:paraId="17178C6E" w14:textId="70AD086E" w:rsidR="006A25C4" w:rsidRDefault="00CB4F48" w:rsidP="002361A4">
      <w:r>
        <w:t xml:space="preserve">The whole process allows us to clearly identify which cities can be recommended for persons which likes similarity to his </w:t>
      </w:r>
      <w:r>
        <w:t xml:space="preserve">own </w:t>
      </w:r>
      <w:r>
        <w:t>next city.</w:t>
      </w:r>
    </w:p>
    <w:p w14:paraId="12CC9EC2" w14:textId="0347F8C5" w:rsidR="002361A4" w:rsidRDefault="002361A4" w:rsidP="002361A4">
      <w:r>
        <w:t xml:space="preserve">As a database, I used GitHub repository in my study. My master data which has the main components </w:t>
      </w:r>
      <w:r>
        <w:rPr>
          <w:rStyle w:val="Hervorhebung"/>
        </w:rPr>
        <w:t>Borough, Latitude</w:t>
      </w:r>
      <w:r>
        <w:t xml:space="preserve"> and </w:t>
      </w:r>
      <w:r>
        <w:rPr>
          <w:rStyle w:val="Hervorhebung"/>
        </w:rPr>
        <w:t>Longitude</w:t>
      </w:r>
      <w:r>
        <w:t xml:space="preserve"> </w:t>
      </w:r>
      <w:r w:rsidR="00B060EB">
        <w:t>information</w:t>
      </w:r>
      <w:r>
        <w:t xml:space="preserve"> of the city.</w:t>
      </w:r>
    </w:p>
    <w:p w14:paraId="543D2897" w14:textId="5A0EF964" w:rsidR="002361A4" w:rsidRPr="00CB4F48" w:rsidRDefault="002361A4" w:rsidP="002361A4">
      <w:pPr>
        <w:rPr>
          <w:b/>
          <w:bCs/>
          <w:sz w:val="28"/>
          <w:szCs w:val="24"/>
        </w:rPr>
      </w:pPr>
      <w:r w:rsidRPr="002361A4">
        <w:drawing>
          <wp:inline distT="0" distB="0" distL="0" distR="0" wp14:anchorId="15642A5F" wp14:editId="3EBA42EC">
            <wp:extent cx="8516539" cy="2638793"/>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16539" cy="2638793"/>
                    </a:xfrm>
                    <a:prstGeom prst="rect">
                      <a:avLst/>
                    </a:prstGeom>
                  </pic:spPr>
                </pic:pic>
              </a:graphicData>
            </a:graphic>
          </wp:inline>
        </w:drawing>
      </w:r>
    </w:p>
    <w:p w14:paraId="793E9E25" w14:textId="77777777" w:rsidR="00B060EB" w:rsidRDefault="00B060EB" w:rsidP="002361A4">
      <w:pPr>
        <w:rPr>
          <w:b/>
          <w:bCs/>
          <w:sz w:val="28"/>
          <w:szCs w:val="24"/>
        </w:rPr>
      </w:pPr>
    </w:p>
    <w:p w14:paraId="0B825C67" w14:textId="7B1F4247" w:rsidR="00CB4F48" w:rsidRPr="00CB4F48" w:rsidRDefault="00CB4F48" w:rsidP="002361A4">
      <w:pPr>
        <w:rPr>
          <w:b/>
          <w:bCs/>
          <w:sz w:val="28"/>
          <w:szCs w:val="24"/>
        </w:rPr>
      </w:pPr>
      <w:r w:rsidRPr="00CB4F48">
        <w:rPr>
          <w:b/>
          <w:bCs/>
          <w:sz w:val="28"/>
          <w:szCs w:val="24"/>
        </w:rPr>
        <w:t>Categorization:</w:t>
      </w:r>
    </w:p>
    <w:p w14:paraId="23DA10CF" w14:textId="4E067EF9" w:rsidR="002361A4" w:rsidRDefault="00DA63B3" w:rsidP="002361A4">
      <w:r w:rsidRPr="00DA63B3">
        <w:drawing>
          <wp:inline distT="0" distB="0" distL="0" distR="0" wp14:anchorId="1D0D736D" wp14:editId="2811CD87">
            <wp:extent cx="8364117" cy="4105848"/>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64117" cy="4105848"/>
                    </a:xfrm>
                    <a:prstGeom prst="rect">
                      <a:avLst/>
                    </a:prstGeom>
                  </pic:spPr>
                </pic:pic>
              </a:graphicData>
            </a:graphic>
          </wp:inline>
        </w:drawing>
      </w:r>
    </w:p>
    <w:p w14:paraId="6A41E282" w14:textId="00B8E3FF" w:rsidR="00DA63B3" w:rsidRDefault="00DA63B3" w:rsidP="002361A4">
      <w:r>
        <w:t xml:space="preserve">We can see that Germany got many different shop Categories </w:t>
      </w:r>
      <w:r w:rsidR="00FC2D9E">
        <w:t>and most of them are overlapping if you are comparing different cities. Do not get confused about the x-axis, I just want to give some examples of our shop categories.</w:t>
      </w:r>
    </w:p>
    <w:p w14:paraId="500F5B1E" w14:textId="1C3C29DB" w:rsidR="00FC2D9E" w:rsidRDefault="00FC2D9E" w:rsidP="002361A4">
      <w:r>
        <w:t>In summary the biggest Germany got 392 different shops, in any case for the foursquare API.</w:t>
      </w:r>
    </w:p>
    <w:p w14:paraId="04015007" w14:textId="29A21A22" w:rsidR="002361A4" w:rsidRDefault="00FC2D9E" w:rsidP="002361A4">
      <w:r>
        <w:t>The table below shows a list of the top 10 venue category for each city in below table:</w:t>
      </w:r>
    </w:p>
    <w:p w14:paraId="45930DC6" w14:textId="2915FA0F" w:rsidR="002361A4" w:rsidRDefault="002361A4" w:rsidP="002361A4">
      <w:r w:rsidRPr="002361A4">
        <w:drawing>
          <wp:inline distT="0" distB="0" distL="0" distR="0" wp14:anchorId="4B2EF4B6" wp14:editId="636EB4AB">
            <wp:extent cx="8592749" cy="229584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92749" cy="2295845"/>
                    </a:xfrm>
                    <a:prstGeom prst="rect">
                      <a:avLst/>
                    </a:prstGeom>
                  </pic:spPr>
                </pic:pic>
              </a:graphicData>
            </a:graphic>
          </wp:inline>
        </w:drawing>
      </w:r>
    </w:p>
    <w:p w14:paraId="4B26E78B" w14:textId="10C4D8B6" w:rsidR="002361A4" w:rsidRDefault="00FC2D9E" w:rsidP="002361A4">
      <w:proofErr w:type="gramStart"/>
      <w:r>
        <w:t>Actually</w:t>
      </w:r>
      <w:proofErr w:type="gramEnd"/>
      <w:r>
        <w:t xml:space="preserve"> we invest much time and money on our food, same for me with the </w:t>
      </w:r>
      <w:proofErr w:type="spellStart"/>
      <w:r>
        <w:t>Paradies</w:t>
      </w:r>
      <w:proofErr w:type="spellEnd"/>
      <w:r>
        <w:t xml:space="preserve"> </w:t>
      </w:r>
      <w:proofErr w:type="spellStart"/>
      <w:r>
        <w:t>Apfel</w:t>
      </w:r>
      <w:proofErr w:type="spellEnd"/>
      <w:r>
        <w:t>….</w:t>
      </w:r>
    </w:p>
    <w:p w14:paraId="5BEB6B7A" w14:textId="7245E80D" w:rsidR="00FC2D9E" w:rsidRDefault="00FC2D9E" w:rsidP="002361A4"/>
    <w:p w14:paraId="7EE4293D" w14:textId="10156213" w:rsidR="00B060EB" w:rsidRPr="00B060EB" w:rsidRDefault="00B060EB" w:rsidP="002361A4">
      <w:pPr>
        <w:rPr>
          <w:b/>
          <w:bCs/>
          <w:sz w:val="28"/>
          <w:szCs w:val="24"/>
        </w:rPr>
      </w:pPr>
      <w:r w:rsidRPr="00B060EB">
        <w:rPr>
          <w:b/>
          <w:bCs/>
          <w:sz w:val="28"/>
          <w:szCs w:val="24"/>
        </w:rPr>
        <w:t>Cluster:</w:t>
      </w:r>
    </w:p>
    <w:p w14:paraId="1EDA26E9" w14:textId="44641D43" w:rsidR="00D95164" w:rsidRDefault="00D95164" w:rsidP="002361A4">
      <w:r>
        <w:t xml:space="preserve">We have some common venue categories in boroughs. In this reason I used unsupervised learning Method K-means to cluster the boroughs. </w:t>
      </w:r>
    </w:p>
    <w:p w14:paraId="4FC37007" w14:textId="47105DC7" w:rsidR="00D95164" w:rsidRDefault="00D95164" w:rsidP="002361A4">
      <w:r>
        <w:t>K-means works in iterative steps to perform two tasks:</w:t>
      </w:r>
    </w:p>
    <w:p w14:paraId="59EA7A73" w14:textId="4B5911AB" w:rsidR="00D95164" w:rsidRDefault="00D95164" w:rsidP="00D95164">
      <w:pPr>
        <w:pStyle w:val="Listenabsatz"/>
        <w:numPr>
          <w:ilvl w:val="0"/>
          <w:numId w:val="2"/>
        </w:numPr>
      </w:pPr>
      <w:r>
        <w:t>Assign each data point to the closest corresponding centroid.</w:t>
      </w:r>
    </w:p>
    <w:p w14:paraId="31ED877B" w14:textId="1E03AE1A" w:rsidR="00D95164" w:rsidRDefault="00D95164" w:rsidP="002361A4">
      <w:pPr>
        <w:pStyle w:val="Listenabsatz"/>
        <w:numPr>
          <w:ilvl w:val="0"/>
          <w:numId w:val="2"/>
        </w:numPr>
      </w:pPr>
      <w:r>
        <w:t>For each centroid, calculate the mean of the values of all the points belonging to it. The mean value becomes the new value of the centroid</w:t>
      </w:r>
    </w:p>
    <w:p w14:paraId="17810F45" w14:textId="3444BC59" w:rsidR="002361A4" w:rsidRDefault="006A25C4" w:rsidP="002361A4">
      <w:r>
        <w:t>To visualize the geographic details</w:t>
      </w:r>
      <w:r w:rsidR="00D95164">
        <w:t xml:space="preserve"> clusters</w:t>
      </w:r>
      <w:r>
        <w:t xml:space="preserve"> of all </w:t>
      </w:r>
      <w:r w:rsidR="00FC2D9E">
        <w:t>shops</w:t>
      </w:r>
      <w:r>
        <w:t xml:space="preserve"> and district</w:t>
      </w:r>
      <w:r w:rsidR="00FC2D9E">
        <w:t>s</w:t>
      </w:r>
      <w:r>
        <w:t xml:space="preserve"> I used folium.</w:t>
      </w:r>
    </w:p>
    <w:p w14:paraId="4AF3F436" w14:textId="2D211B06" w:rsidR="002361A4" w:rsidRDefault="006A25C4" w:rsidP="002361A4">
      <w:r>
        <w:t>Folium helped me to create a map of Germany with boroughs superimposed on top. I used the latitude and longitude from df1 to get the visual as below:</w:t>
      </w:r>
    </w:p>
    <w:p w14:paraId="0F340F69" w14:textId="55A22A9C" w:rsidR="002361A4" w:rsidRDefault="002361A4" w:rsidP="002361A4">
      <w:r w:rsidRPr="002361A4">
        <w:drawing>
          <wp:inline distT="0" distB="0" distL="0" distR="0" wp14:anchorId="49497637" wp14:editId="22490A21">
            <wp:extent cx="8440328" cy="508706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40328" cy="5087060"/>
                    </a:xfrm>
                    <a:prstGeom prst="rect">
                      <a:avLst/>
                    </a:prstGeom>
                  </pic:spPr>
                </pic:pic>
              </a:graphicData>
            </a:graphic>
          </wp:inline>
        </w:drawing>
      </w:r>
    </w:p>
    <w:p w14:paraId="732B872F" w14:textId="0E3AD61E" w:rsidR="002361A4" w:rsidRDefault="006A25C4" w:rsidP="002361A4">
      <w:r>
        <w:t xml:space="preserve">I utilized the Foursquare API to explore the boroughs and segment them. I designed the limit as </w:t>
      </w:r>
      <w:r>
        <w:rPr>
          <w:rStyle w:val="Fett"/>
        </w:rPr>
        <w:t>100 venue</w:t>
      </w:r>
      <w:r>
        <w:t xml:space="preserve"> and the radius </w:t>
      </w:r>
      <w:r>
        <w:rPr>
          <w:rStyle w:val="Fett"/>
        </w:rPr>
        <w:t>5</w:t>
      </w:r>
      <w:r>
        <w:rPr>
          <w:rStyle w:val="Fett"/>
        </w:rPr>
        <w:t>0</w:t>
      </w:r>
      <w:r>
        <w:rPr>
          <w:rStyle w:val="Fett"/>
        </w:rPr>
        <w:t>0 meter</w:t>
      </w:r>
      <w:r>
        <w:t xml:space="preserve"> for each borough from their given latitude and longitude </w:t>
      </w:r>
      <w:proofErr w:type="spellStart"/>
      <w:proofErr w:type="gramStart"/>
      <w:r>
        <w:t>informations</w:t>
      </w:r>
      <w:proofErr w:type="spellEnd"/>
      <w:proofErr w:type="gramEnd"/>
      <w:r>
        <w:t xml:space="preserve">. Here is a head of the list Venues name, category, latitude and longitude </w:t>
      </w:r>
      <w:proofErr w:type="spellStart"/>
      <w:proofErr w:type="gramStart"/>
      <w:r>
        <w:t>informations</w:t>
      </w:r>
      <w:proofErr w:type="spellEnd"/>
      <w:proofErr w:type="gramEnd"/>
      <w:r>
        <w:t xml:space="preserve"> from </w:t>
      </w:r>
      <w:proofErr w:type="spellStart"/>
      <w:r>
        <w:t>Forsquare</w:t>
      </w:r>
      <w:proofErr w:type="spellEnd"/>
      <w:r>
        <w:t xml:space="preserve"> API.</w:t>
      </w:r>
    </w:p>
    <w:p w14:paraId="0234F8FF" w14:textId="4540F5AD" w:rsidR="00D95164" w:rsidRDefault="00D95164" w:rsidP="002361A4"/>
    <w:p w14:paraId="681DB9AD" w14:textId="57690BCC" w:rsidR="00D95164" w:rsidRDefault="00D95164" w:rsidP="002361A4"/>
    <w:p w14:paraId="73F664CD" w14:textId="1BEF35DD" w:rsidR="00D95164" w:rsidRDefault="00D95164" w:rsidP="002361A4">
      <w:r>
        <w:t>Conclusion</w:t>
      </w:r>
    </w:p>
    <w:p w14:paraId="42F225A5" w14:textId="5E9AF3EC" w:rsidR="00D95164" w:rsidRDefault="00D95164" w:rsidP="002361A4"/>
    <w:p w14:paraId="798C7B6C" w14:textId="44FD1AF2" w:rsidR="00D95164" w:rsidRDefault="00D95164" w:rsidP="002361A4">
      <w:r>
        <w:t>As a result, people are often thinking about which city might be a travel worth.</w:t>
      </w:r>
    </w:p>
    <w:p w14:paraId="3CFF8E2E" w14:textId="0434979D" w:rsidR="00D95164" w:rsidRDefault="00D95164" w:rsidP="002361A4">
      <w:r>
        <w:t xml:space="preserve">With this project you can identify which city has some overlapping shops to your hometown. With this approach you may able to identify which city has the most overlapping interests based on the categories from the shops. </w:t>
      </w:r>
      <w:proofErr w:type="gramStart"/>
      <w:r>
        <w:t>So</w:t>
      </w:r>
      <w:proofErr w:type="gramEnd"/>
      <w:r>
        <w:t xml:space="preserve"> take a look at it when you want to travel to a new City. Give it a try and do not hesitate to contact me.</w:t>
      </w:r>
    </w:p>
    <w:p w14:paraId="509F6DCB" w14:textId="44F0E496" w:rsidR="00D95164" w:rsidRDefault="00D95164" w:rsidP="002361A4">
      <w:r>
        <w:t>Hope you enjoyed this Article.</w:t>
      </w:r>
    </w:p>
    <w:p w14:paraId="02519D67" w14:textId="4BDE4AD2" w:rsidR="00C91D8D" w:rsidRDefault="00D95164" w:rsidP="00C91D8D">
      <w:pPr>
        <w:spacing w:before="240"/>
      </w:pPr>
      <w:r>
        <w:t>To the future,</w:t>
      </w:r>
    </w:p>
    <w:p w14:paraId="29E92C30" w14:textId="0B869438" w:rsidR="00D95164" w:rsidRDefault="00D95164" w:rsidP="00C91D8D">
      <w:pPr>
        <w:spacing w:before="240"/>
      </w:pPr>
      <w:r>
        <w:t>Lucas Gärtner</w:t>
      </w:r>
    </w:p>
    <w:p w14:paraId="0BCE20CE" w14:textId="77777777" w:rsidR="00C91D8D" w:rsidRDefault="00C91D8D"/>
    <w:p w14:paraId="5BD6425A" w14:textId="45BC4FA3" w:rsidR="000066BA" w:rsidRDefault="000066BA"/>
    <w:p w14:paraId="6447EAFE" w14:textId="360EF6C1" w:rsidR="000066BA" w:rsidRDefault="000066BA"/>
    <w:p w14:paraId="771D13D7" w14:textId="318F151E" w:rsidR="000066BA" w:rsidRDefault="000066BA"/>
    <w:p w14:paraId="5929FD08" w14:textId="3ADD13A4" w:rsidR="000066BA" w:rsidRDefault="000066BA"/>
    <w:p w14:paraId="4E475E75" w14:textId="22FF8D37" w:rsidR="000066BA" w:rsidRDefault="000066BA"/>
    <w:p w14:paraId="40D9413C" w14:textId="69A874DC" w:rsidR="000066BA" w:rsidRDefault="000066BA"/>
    <w:p w14:paraId="7E98027F" w14:textId="28A4B587" w:rsidR="000066BA" w:rsidRDefault="000066BA"/>
    <w:p w14:paraId="51D4CB64" w14:textId="6B8BA2E0" w:rsidR="000066BA" w:rsidRDefault="000066BA"/>
    <w:p w14:paraId="66F46CA0" w14:textId="49F81CB4" w:rsidR="000066BA" w:rsidRDefault="000066BA"/>
    <w:p w14:paraId="4E71F26B" w14:textId="046DC239" w:rsidR="000066BA" w:rsidRDefault="000066BA"/>
    <w:p w14:paraId="01C0C5E6" w14:textId="5B74BD14" w:rsidR="000066BA" w:rsidRDefault="000066BA"/>
    <w:p w14:paraId="28868EC6" w14:textId="4D1FF8A0" w:rsidR="000066BA" w:rsidRDefault="000066BA"/>
    <w:p w14:paraId="5E9202E4" w14:textId="2285CCD5" w:rsidR="000066BA" w:rsidRDefault="000066BA"/>
    <w:p w14:paraId="020FBF5B" w14:textId="312CAD79" w:rsidR="000066BA" w:rsidRDefault="000066BA"/>
    <w:p w14:paraId="1A07C345" w14:textId="36DADD0C" w:rsidR="000066BA" w:rsidRDefault="000066BA"/>
    <w:p w14:paraId="055EEAEE" w14:textId="25677093" w:rsidR="000066BA" w:rsidRDefault="000066BA"/>
    <w:p w14:paraId="0C566F27" w14:textId="6AF2E409" w:rsidR="000066BA" w:rsidRDefault="000066BA"/>
    <w:p w14:paraId="0323284E" w14:textId="76CDF5B3" w:rsidR="000066BA" w:rsidRDefault="000066BA"/>
    <w:p w14:paraId="5657CB2A" w14:textId="77777777" w:rsidR="000066BA" w:rsidRDefault="000066BA"/>
    <w:sectPr w:rsidR="000066BA">
      <w:pgSz w:w="12240" w:h="15840"/>
      <w:pgMar w:top="1417" w:right="1417" w:bottom="1134"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00002FF" w:usb1="4000205B"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6C4CE8"/>
    <w:multiLevelType w:val="hybridMultilevel"/>
    <w:tmpl w:val="5F84B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074920"/>
    <w:multiLevelType w:val="hybridMultilevel"/>
    <w:tmpl w:val="19F2B8B4"/>
    <w:lvl w:ilvl="0" w:tplc="8CA2B25C">
      <w:start w:val="11"/>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A62639"/>
    <w:rsid w:val="000066BA"/>
    <w:rsid w:val="00096911"/>
    <w:rsid w:val="001B0611"/>
    <w:rsid w:val="002361A4"/>
    <w:rsid w:val="00251E22"/>
    <w:rsid w:val="006A25C4"/>
    <w:rsid w:val="006A6AC4"/>
    <w:rsid w:val="008F3755"/>
    <w:rsid w:val="009D76D9"/>
    <w:rsid w:val="00A62639"/>
    <w:rsid w:val="00B060EB"/>
    <w:rsid w:val="00BB3FBB"/>
    <w:rsid w:val="00C91D8D"/>
    <w:rsid w:val="00CA3AA6"/>
    <w:rsid w:val="00CB4F48"/>
    <w:rsid w:val="00D95164"/>
    <w:rsid w:val="00DA63B3"/>
    <w:rsid w:val="00DF0E6A"/>
    <w:rsid w:val="00FC2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04EAD"/>
  <w15:docId w15:val="{F7C22510-7602-436D-899F-34F0BD4A9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GB" w:eastAsia="en-GB"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style>
  <w:style w:type="paragraph" w:styleId="berschrift1">
    <w:name w:val="heading 1"/>
    <w:basedOn w:val="Standard"/>
    <w:next w:val="Standard"/>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berschrift2">
    <w:name w:val="heading 2"/>
    <w:basedOn w:val="Standard"/>
    <w:next w:val="Standard"/>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berschrift3">
    <w:name w:val="heading 3"/>
    <w:basedOn w:val="Standard"/>
    <w:next w:val="Standard"/>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berschrift4">
    <w:name w:val="heading 4"/>
    <w:basedOn w:val="Standard"/>
    <w:next w:val="Standard"/>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berschrift5">
    <w:name w:val="heading 5"/>
    <w:basedOn w:val="Standard"/>
    <w:next w:val="Standard"/>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berschrift6">
    <w:name w:val="heading 6"/>
    <w:basedOn w:val="Standard"/>
    <w:next w:val="Standard"/>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Standard"/>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Standard"/>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tzhaltertext">
    <w:name w:val="Placeholder Text"/>
    <w:basedOn w:val="Absatz-Standardschriftar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enabsatz">
    <w:name w:val="List Paragraph"/>
    <w:basedOn w:val="Standard"/>
    <w:uiPriority w:val="34"/>
    <w:semiHidden/>
    <w:qFormat/>
    <w:rsid w:val="0059004B"/>
    <w:pPr>
      <w:ind w:left="720"/>
      <w:contextualSpacing/>
    </w:pPr>
  </w:style>
  <w:style w:type="paragraph" w:customStyle="1" w:styleId="PadderBetweenTitleandProperties">
    <w:name w:val="Padder Between Title and Properties"/>
    <w:basedOn w:val="Standard"/>
    <w:semiHidden/>
    <w:pPr>
      <w:spacing w:after="20"/>
    </w:pPr>
    <w:rPr>
      <w:sz w:val="2"/>
      <w:szCs w:val="2"/>
    </w:rPr>
  </w:style>
  <w:style w:type="paragraph" w:customStyle="1" w:styleId="PadderBetweenControlandBody">
    <w:name w:val="Padder Between Control and Body"/>
    <w:basedOn w:val="Standard"/>
    <w:next w:val="Standard"/>
    <w:semiHidden/>
    <w:pPr>
      <w:spacing w:after="120"/>
    </w:pPr>
    <w:rPr>
      <w:sz w:val="2"/>
      <w:szCs w:val="2"/>
    </w:rPr>
  </w:style>
  <w:style w:type="character" w:styleId="Hervorhebung">
    <w:name w:val="Emphasis"/>
    <w:basedOn w:val="Absatz-Standardschriftart"/>
    <w:uiPriority w:val="20"/>
    <w:qFormat/>
    <w:rPr>
      <w:i/>
      <w:iCs/>
    </w:rPr>
  </w:style>
  <w:style w:type="character" w:styleId="Fett">
    <w:name w:val="Strong"/>
    <w:basedOn w:val="Absatz-Standardschriftar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Zitat">
    <w:name w:val="Quote"/>
    <w:basedOn w:val="Standard"/>
    <w:next w:val="Standard"/>
    <w:uiPriority w:val="1"/>
    <w:qFormat/>
    <w:pPr>
      <w:ind w:left="720" w:right="720"/>
    </w:pPr>
    <w:rPr>
      <w:color w:val="000000" w:themeColor="text1"/>
    </w:rPr>
  </w:style>
  <w:style w:type="paragraph" w:styleId="StandardWeb">
    <w:name w:val="Normal (Web)"/>
    <w:basedOn w:val="Standard"/>
    <w:uiPriority w:val="1"/>
    <w:rsid w:val="001A4199"/>
  </w:style>
  <w:style w:type="character" w:styleId="Hyperlink">
    <w:name w:val="Hyperlink"/>
    <w:basedOn w:val="Absatz-Standardschriftart"/>
    <w:uiPriority w:val="99"/>
    <w:unhideWhenUsed/>
    <w:rsid w:val="006A6AC4"/>
    <w:rPr>
      <w:color w:val="0563C1" w:themeColor="hyperlink"/>
      <w:u w:val="single"/>
    </w:rPr>
  </w:style>
  <w:style w:type="character" w:styleId="NichtaufgelsteErwhnung">
    <w:name w:val="Unresolved Mention"/>
    <w:basedOn w:val="Absatz-Standardschriftart"/>
    <w:uiPriority w:val="99"/>
    <w:semiHidden/>
    <w:unhideWhenUsed/>
    <w:rsid w:val="006A6AC4"/>
    <w:rPr>
      <w:color w:val="605E5C"/>
      <w:shd w:val="clear" w:color="auto" w:fill="E1DFDD"/>
    </w:rPr>
  </w:style>
  <w:style w:type="paragraph" w:styleId="HTMLVorformatiert">
    <w:name w:val="HTML Preformatted"/>
    <w:basedOn w:val="Standard"/>
    <w:link w:val="HTMLVorformatiertZchn"/>
    <w:uiPriority w:val="99"/>
    <w:unhideWhenUsed/>
    <w:rsid w:val="00236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VorformatiertZchn">
    <w:name w:val="HTML Vorformatiert Zchn"/>
    <w:basedOn w:val="Absatz-Standardschriftart"/>
    <w:link w:val="HTMLVorformatiert"/>
    <w:uiPriority w:val="99"/>
    <w:rsid w:val="002361A4"/>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832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wikipedia.org/"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immowelt.de"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dw.com/en/top-10-germanys-largest-cities/g-52632011"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hyperlink" Target="https://www.google.com/url?sa=i&amp;url=https%3A%2F%2Fheidi-schade-fotografie.de%2Fparadiesapfel%2F&amp;psig=AOvVaw38X2hVlQdYNOkeoJmupCJ0&amp;ust=1594369337898000&amp;source=images&amp;cd=vfe&amp;ved=0CAIQjRxqFwoTCID_7ujev-oCFQAAAAAdAAAAABAE"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ner\AppData\Roaming\Microsoft\Templates\Blogbeitr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512082"/>
        <w:category>
          <w:name w:val="Allgemein"/>
          <w:gallery w:val="placeholder"/>
        </w:category>
        <w:types>
          <w:type w:val="bbPlcHdr"/>
        </w:types>
        <w:behaviors>
          <w:behavior w:val="content"/>
        </w:behaviors>
        <w:guid w:val="{1A3C4767-FBC9-40C3-8956-8599987B84B4}"/>
      </w:docPartPr>
      <w:docPartBody>
        <w:p w:rsidR="00000000" w:rsidRDefault="005315A0">
          <w:r w:rsidRPr="00626498">
            <w:rPr>
              <w:rStyle w:val="Platzhaltertext"/>
            </w:rPr>
            <w:t>[Geben Sie hier den Titel des Beitrags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00002FF" w:usb1="4000205B"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A0"/>
    <w:rsid w:val="005315A0"/>
    <w:rsid w:val="006D6F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15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Vacations to go: Closeness of German Main Cities</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p:properties xmlns:p="http://schemas.microsoft.com/office/2006/metadata/properties" xmlns:xsi="http://www.w3.org/2001/XMLSchema-instance" xmlns:pc="http://schemas.microsoft.com/office/infopath/2007/PartnerControls">
  <documentManagement>
    <TPExecutable xmlns="f105ad54-119a-4495-aa55-0e28b6b4ad2f" xsi:nil="true"/>
    <DirectSourceMarket xmlns="f105ad54-119a-4495-aa55-0e28b6b4ad2f">English</DirectSourceMarket>
    <ThumbnailAssetId xmlns="f105ad54-119a-4495-aa55-0e28b6b4ad2f" xsi:nil="true"/>
    <AssetType xmlns="f105ad54-119a-4495-aa55-0e28b6b4ad2f">TP</AssetType>
    <Milestone xmlns="f105ad54-119a-4495-aa55-0e28b6b4ad2f" xsi:nil="true"/>
    <OriginAsset xmlns="f105ad54-119a-4495-aa55-0e28b6b4ad2f" xsi:nil="true"/>
    <TPComponent xmlns="f105ad54-119a-4495-aa55-0e28b6b4ad2f" xsi:nil="true"/>
    <AssetId xmlns="f105ad54-119a-4495-aa55-0e28b6b4ad2f">TP102843594</AssetId>
    <TPFriendlyName xmlns="f105ad54-119a-4495-aa55-0e28b6b4ad2f" xsi:nil="true"/>
    <SourceTitle xmlns="f105ad54-119a-4495-aa55-0e28b6b4ad2f" xsi:nil="true"/>
    <TPApplication xmlns="f105ad54-119a-4495-aa55-0e28b6b4ad2f" xsi:nil="true"/>
    <TPLaunchHelpLink xmlns="f105ad54-119a-4495-aa55-0e28b6b4ad2f" xsi:nil="true"/>
    <OpenTemplate xmlns="f105ad54-119a-4495-aa55-0e28b6b4ad2f">true</OpenTemplate>
    <CrawlForDependencies xmlns="f105ad54-119a-4495-aa55-0e28b6b4ad2f">false</CrawlForDependencies>
    <TrustLevel xmlns="f105ad54-119a-4495-aa55-0e28b6b4ad2f">1 Microsoft Managed Content</TrustLevel>
    <PublishStatusLookup xmlns="f105ad54-119a-4495-aa55-0e28b6b4ad2f">
      <Value>530295</Value>
      <Value>530296</Value>
    </PublishStatusLookup>
    <LocLastLocAttemptVersionLookup xmlns="f105ad54-119a-4495-aa55-0e28b6b4ad2f">232938</LocLastLocAttemptVersionLookup>
    <TemplateTemplateType xmlns="f105ad54-119a-4495-aa55-0e28b6b4ad2f">Word Document Template</TemplateTemplateType>
    <IsSearchable xmlns="f105ad54-119a-4495-aa55-0e28b6b4ad2f">true</IsSearchable>
    <TPNamespace xmlns="f105ad54-119a-4495-aa55-0e28b6b4ad2f" xsi:nil="true"/>
    <Markets xmlns="f105ad54-119a-4495-aa55-0e28b6b4ad2f"/>
    <OriginalSourceMarket xmlns="f105ad54-119a-4495-aa55-0e28b6b4ad2f">english</OriginalSourceMarket>
    <TPInstallLocation xmlns="f105ad54-119a-4495-aa55-0e28b6b4ad2f" xsi:nil="true"/>
    <TPAppVersion xmlns="f105ad54-119a-4495-aa55-0e28b6b4ad2f" xsi:nil="true"/>
    <TPCommandLine xmlns="f105ad54-119a-4495-aa55-0e28b6b4ad2f" xsi:nil="true"/>
    <APAuthor xmlns="f105ad54-119a-4495-aa55-0e28b6b4ad2f">
      <UserInfo>
        <DisplayName/>
        <AccountId>1073741823</AccountId>
        <AccountType/>
      </UserInfo>
    </APAuthor>
    <EditorialStatus xmlns="f105ad54-119a-4495-aa55-0e28b6b4ad2f">Complete</EditorialStatus>
    <PublishTargets xmlns="f105ad54-119a-4495-aa55-0e28b6b4ad2f">OfficeOnlineVNext,OfflineBuild</PublishTargets>
    <TPLaunchHelpLinkType xmlns="f105ad54-119a-4495-aa55-0e28b6b4ad2f">Template</TPLaunchHelpLinkType>
    <OriginalRelease xmlns="f105ad54-119a-4495-aa55-0e28b6b4ad2f">15</OriginalRelease>
    <AssetStart xmlns="f105ad54-119a-4495-aa55-0e28b6b4ad2f">2012-03-29T04:40:00+00:00</AssetStart>
    <TPClientViewer xmlns="f105ad54-119a-4495-aa55-0e28b6b4ad2f" xsi:nil="true"/>
    <CSXHash xmlns="f105ad54-119a-4495-aa55-0e28b6b4ad2f" xsi:nil="true"/>
    <IsDeleted xmlns="f105ad54-119a-4495-aa55-0e28b6b4ad2f">false</IsDeleted>
    <ShowIn xmlns="f105ad54-119a-4495-aa55-0e28b6b4ad2f">Show everywhere</ShowIn>
    <UANotes xmlns="f105ad54-119a-4495-aa55-0e28b6b4ad2f" xsi:nil="true"/>
    <TemplateStatus xmlns="f105ad54-119a-4495-aa55-0e28b6b4ad2f">Complete</TemplateStatus>
    <Downloads xmlns="f105ad54-119a-4495-aa55-0e28b6b4ad2f">0</Downloads>
    <ApprovalStatus xmlns="f105ad54-119a-4495-aa55-0e28b6b4ad2f">InProgress</ApprovalStatus>
    <EditorialTags xmlns="f105ad54-119a-4495-aa55-0e28b6b4ad2f" xsi:nil="true"/>
    <InternalTagsTaxHTField0 xmlns="f105ad54-119a-4495-aa55-0e28b6b4ad2f">
      <Terms xmlns="http://schemas.microsoft.com/office/infopath/2007/PartnerControls"/>
    </InternalTagsTaxHTField0>
    <LastModifiedDateTime xmlns="f105ad54-119a-4495-aa55-0e28b6b4ad2f" xsi:nil="true"/>
    <LocMarketGroupTiers2 xmlns="f105ad54-119a-4495-aa55-0e28b6b4ad2f" xsi:nil="true"/>
    <UACurrentWords xmlns="f105ad54-119a-4495-aa55-0e28b6b4ad2f" xsi:nil="true"/>
    <CampaignTagsTaxHTField0 xmlns="f105ad54-119a-4495-aa55-0e28b6b4ad2f">
      <Terms xmlns="http://schemas.microsoft.com/office/infopath/2007/PartnerControls"/>
    </CampaignTagsTaxHTField0>
    <DSATActionTaken xmlns="f105ad54-119a-4495-aa55-0e28b6b4ad2f" xsi:nil="true"/>
    <NumericId xmlns="f105ad54-119a-4495-aa55-0e28b6b4ad2f" xsi:nil="true"/>
    <OutputCachingOn xmlns="f105ad54-119a-4495-aa55-0e28b6b4ad2f">false</OutputCachingOn>
    <ParentAssetId xmlns="f105ad54-119a-4495-aa55-0e28b6b4ad2f" xsi:nil="true"/>
    <SubmitterId xmlns="f105ad54-119a-4495-aa55-0e28b6b4ad2f" xsi:nil="true"/>
    <MarketSpecific xmlns="f105ad54-119a-4495-aa55-0e28b6b4ad2f">false</MarketSpecific>
    <LocManualTestRequired xmlns="f105ad54-119a-4495-aa55-0e28b6b4ad2f">false</LocManualTestRequired>
    <Providers xmlns="f105ad54-119a-4495-aa55-0e28b6b4ad2f" xsi:nil="true"/>
    <VoteCount xmlns="f105ad54-119a-4495-aa55-0e28b6b4ad2f" xsi:nil="true"/>
    <ContentItem xmlns="f105ad54-119a-4495-aa55-0e28b6b4ad2f" xsi:nil="true"/>
    <AssetExpire xmlns="f105ad54-119a-4495-aa55-0e28b6b4ad2f">2029-01-01T00:00:00+00:00</AssetExpire>
    <IntlLangReview xmlns="f105ad54-119a-4495-aa55-0e28b6b4ad2f">false</IntlLangReview>
    <MachineTranslated xmlns="f105ad54-119a-4495-aa55-0e28b6b4ad2f">false</MachineTranslated>
    <PlannedPubDate xmlns="f105ad54-119a-4495-aa55-0e28b6b4ad2f" xsi:nil="true"/>
    <AverageRating xmlns="f105ad54-119a-4495-aa55-0e28b6b4ad2f" xsi:nil="true"/>
    <CSXUpdate xmlns="f105ad54-119a-4495-aa55-0e28b6b4ad2f">false</CSXUpdate>
    <APDescription xmlns="f105ad54-119a-4495-aa55-0e28b6b4ad2f" xsi:nil="true"/>
    <Provider xmlns="f105ad54-119a-4495-aa55-0e28b6b4ad2f" xsi:nil="true"/>
    <TaxCatchAll xmlns="f105ad54-119a-4495-aa55-0e28b6b4ad2f"/>
    <BugNumber xmlns="f105ad54-119a-4495-aa55-0e28b6b4ad2f" xsi:nil="true"/>
    <LegacyData xmlns="f105ad54-119a-4495-aa55-0e28b6b4ad2f" xsi:nil="true"/>
    <LocComments xmlns="f105ad54-119a-4495-aa55-0e28b6b4ad2f" xsi:nil="true"/>
    <IntlLangReviewDate xmlns="f105ad54-119a-4495-aa55-0e28b6b4ad2f" xsi:nil="true"/>
    <ClipArtFilename xmlns="f105ad54-119a-4495-aa55-0e28b6b4ad2f" xsi:nil="true"/>
    <FeatureTagsTaxHTField0 xmlns="f105ad54-119a-4495-aa55-0e28b6b4ad2f">
      <Terms xmlns="http://schemas.microsoft.com/office/infopath/2007/PartnerControls"/>
    </FeatureTagsTaxHTField0>
    <ApprovalLog xmlns="f105ad54-119a-4495-aa55-0e28b6b4ad2f" xsi:nil="true"/>
    <BlockPublish xmlns="f105ad54-119a-4495-aa55-0e28b6b4ad2f">false</BlockPublish>
    <LastHandOff xmlns="f105ad54-119a-4495-aa55-0e28b6b4ad2f" xsi:nil="true"/>
    <LocalizationTagsTaxHTField0 xmlns="f105ad54-119a-4495-aa55-0e28b6b4ad2f">
      <Terms xmlns="http://schemas.microsoft.com/office/infopath/2007/PartnerControls"/>
    </LocalizationTagsTaxHTField0>
    <ScenarioTagsTaxHTField0 xmlns="f105ad54-119a-4495-aa55-0e28b6b4ad2f">
      <Terms xmlns="http://schemas.microsoft.com/office/infopath/2007/PartnerControls"/>
    </ScenarioTagsTaxHTField0>
    <TimesCloned xmlns="f105ad54-119a-4495-aa55-0e28b6b4ad2f" xsi:nil="true"/>
    <Component xmlns="c7af2036-029c-470e-8042-297c68a41472" xsi:nil="true"/>
    <CSXSubmissionMarket xmlns="f105ad54-119a-4495-aa55-0e28b6b4ad2f" xsi:nil="true"/>
    <HandoffToMSDN xmlns="f105ad54-119a-4495-aa55-0e28b6b4ad2f" xsi:nil="true"/>
    <UALocRecommendation xmlns="f105ad54-119a-4495-aa55-0e28b6b4ad2f">Localize</UALocRecommendation>
    <OOCacheId xmlns="f105ad54-119a-4495-aa55-0e28b6b4ad2f" xsi:nil="true"/>
    <Description0 xmlns="c7af2036-029c-470e-8042-297c68a41472" xsi:nil="true"/>
    <IntlLangReviewer xmlns="f105ad54-119a-4495-aa55-0e28b6b4ad2f" xsi:nil="true"/>
    <IntlLocPriority xmlns="f105ad54-119a-4495-aa55-0e28b6b4ad2f" xsi:nil="true"/>
    <CSXSubmissionDate xmlns="f105ad54-119a-4495-aa55-0e28b6b4ad2f" xsi:nil="true"/>
    <FriendlyTitle xmlns="f105ad54-119a-4495-aa55-0e28b6b4ad2f" xsi:nil="true"/>
    <LocRecommendedHandoff xmlns="f105ad54-119a-4495-aa55-0e28b6b4ad2f" xsi:nil="true"/>
    <BusinessGroup xmlns="f105ad54-119a-4495-aa55-0e28b6b4ad2f" xsi:nil="true"/>
    <RecommendationsModifier xmlns="f105ad54-119a-4495-aa55-0e28b6b4ad2f" xsi:nil="true"/>
    <AcquiredFrom xmlns="f105ad54-119a-4495-aa55-0e28b6b4ad2f">Internal MS</AcquiredFrom>
    <ArtSampleDocs xmlns="f105ad54-119a-4495-aa55-0e28b6b4ad2f" xsi:nil="true"/>
    <UALocComments xmlns="f105ad54-119a-4495-aa55-0e28b6b4ad2f" xsi:nil="true"/>
    <APEditor xmlns="f105ad54-119a-4495-aa55-0e28b6b4ad2f">
      <UserInfo>
        <DisplayName/>
        <AccountId xsi:nil="true"/>
        <AccountType/>
      </UserInfo>
    </APEditor>
    <PrimaryImageGen xmlns="f105ad54-119a-4495-aa55-0e28b6b4ad2f">false</PrimaryImageGen>
    <Manager xmlns="f105ad54-119a-4495-aa55-0e28b6b4ad2f" xsi:nil="true"/>
    <PolicheckWords xmlns="f105ad54-119a-4495-aa55-0e28b6b4ad2f" xsi:nil="true"/>
    <UAProjectedTotalWords xmlns="f105ad54-119a-4495-aa55-0e28b6b4ad2f"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37696D9D1D95EC45A9440548E782419D04008C4669C20C93454ABB50E332FADBDDBE" ma:contentTypeVersion="55" ma:contentTypeDescription="Create a new document." ma:contentTypeScope="" ma:versionID="0862fa1d3c98dca9116b8c2bbf050b2c">
  <xsd:schema xmlns:xsd="http://www.w3.org/2001/XMLSchema" xmlns:xs="http://www.w3.org/2001/XMLSchema" xmlns:p="http://schemas.microsoft.com/office/2006/metadata/properties" xmlns:ns2="f105ad54-119a-4495-aa55-0e28b6b4ad2f" xmlns:ns3="c7af2036-029c-470e-8042-297c68a41472" targetNamespace="http://schemas.microsoft.com/office/2006/metadata/properties" ma:root="true" ma:fieldsID="efcf89ea05a71204977c7c6a0a118372" ns2:_="" ns3:_="">
    <xsd:import namespace="f105ad54-119a-4495-aa55-0e28b6b4ad2f"/>
    <xsd:import namespace="c7af2036-029c-470e-8042-297c68a4147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05ad54-119a-4495-aa55-0e28b6b4ad2f"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fcc66ca1-c804-4edc-95c8-efd5040409e2}"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77ED1C39-458B-43CB-92CF-2BB5034D6716}" ma:internalName="CSXSubmissionMarket" ma:readOnly="false" ma:showField="MarketName" ma:web="f105ad54-119a-4495-aa55-0e28b6b4ad2f">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6cd481e8-ffbe-48c6-a0d2-a06a66f62d0e}"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8E76E2C-5BED-4E0E-9D91-D053B66F5ED2}" ma:internalName="InProjectListLookup" ma:readOnly="true" ma:showField="InProjectList"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49953ee0-cdd8-4a42-ac76-36ba2a8fee2f}"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8E76E2C-5BED-4E0E-9D91-D053B66F5ED2}" ma:internalName="LastCompleteVersionLookup" ma:readOnly="true" ma:showField="LastCompleteVersion"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8E76E2C-5BED-4E0E-9D91-D053B66F5ED2}" ma:internalName="LastPreviewErrorLookup" ma:readOnly="true" ma:showField="LastPreviewError"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8E76E2C-5BED-4E0E-9D91-D053B66F5ED2}" ma:internalName="LastPreviewResultLookup" ma:readOnly="true" ma:showField="LastPreviewResult"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8E76E2C-5BED-4E0E-9D91-D053B66F5ED2}" ma:internalName="LastPreviewAttemptDateLookup" ma:readOnly="true" ma:showField="LastPreviewAttemptDat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8E76E2C-5BED-4E0E-9D91-D053B66F5ED2}" ma:internalName="LastPreviewedByLookup" ma:readOnly="true" ma:showField="LastPreviewedBy"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8E76E2C-5BED-4E0E-9D91-D053B66F5ED2}" ma:internalName="LastPreviewTimeLookup" ma:readOnly="true" ma:showField="LastPreviewTim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8E76E2C-5BED-4E0E-9D91-D053B66F5ED2}" ma:internalName="LastPreviewVersionLookup" ma:readOnly="true" ma:showField="LastPreviewVersion"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8E76E2C-5BED-4E0E-9D91-D053B66F5ED2}" ma:internalName="LastPublishErrorLookup" ma:readOnly="true" ma:showField="LastPublishError"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8E76E2C-5BED-4E0E-9D91-D053B66F5ED2}" ma:internalName="LastPublishResultLookup" ma:readOnly="true" ma:showField="LastPublishResult"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8E76E2C-5BED-4E0E-9D91-D053B66F5ED2}" ma:internalName="LastPublishAttemptDateLookup" ma:readOnly="true" ma:showField="LastPublishAttemptDat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8E76E2C-5BED-4E0E-9D91-D053B66F5ED2}" ma:internalName="LastPublishedByLookup" ma:readOnly="true" ma:showField="LastPublishedBy"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8E76E2C-5BED-4E0E-9D91-D053B66F5ED2}" ma:internalName="LastPublishTimeLookup" ma:readOnly="true" ma:showField="LastPublishTim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8E76E2C-5BED-4E0E-9D91-D053B66F5ED2}" ma:internalName="LastPublishVersionLookup" ma:readOnly="true" ma:showField="LastPublishVersion"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F611A6F9-FC3A-482F-805C-5B55AA6502C0}" ma:internalName="LocLastLocAttemptVersionLookup" ma:readOnly="false" ma:showField="LastLocAttemptVersion" ma:web="f105ad54-119a-4495-aa55-0e28b6b4ad2f">
      <xsd:simpleType>
        <xsd:restriction base="dms:Lookup"/>
      </xsd:simpleType>
    </xsd:element>
    <xsd:element name="LocLastLocAttemptVersionTypeLookup" ma:index="72" nillable="true" ma:displayName="Loc Last Loc Attempt Version Type" ma:default="" ma:list="{F611A6F9-FC3A-482F-805C-5B55AA6502C0}" ma:internalName="LocLastLocAttemptVersionTypeLookup" ma:readOnly="true" ma:showField="LastLocAttemptVersionType" ma:web="f105ad54-119a-4495-aa55-0e28b6b4ad2f">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F611A6F9-FC3A-482F-805C-5B55AA6502C0}" ma:internalName="LocNewPublishedVersionLookup" ma:readOnly="true" ma:showField="NewPublishedVersion" ma:web="f105ad54-119a-4495-aa55-0e28b6b4ad2f">
      <xsd:simpleType>
        <xsd:restriction base="dms:Lookup"/>
      </xsd:simpleType>
    </xsd:element>
    <xsd:element name="LocOverallHandbackStatusLookup" ma:index="76" nillable="true" ma:displayName="Loc Overall Handback Status" ma:default="" ma:list="{F611A6F9-FC3A-482F-805C-5B55AA6502C0}" ma:internalName="LocOverallHandbackStatusLookup" ma:readOnly="true" ma:showField="OverallHandbackStatus" ma:web="f105ad54-119a-4495-aa55-0e28b6b4ad2f">
      <xsd:simpleType>
        <xsd:restriction base="dms:Lookup"/>
      </xsd:simpleType>
    </xsd:element>
    <xsd:element name="LocOverallLocStatusLookup" ma:index="77" nillable="true" ma:displayName="Loc Overall Localize Status" ma:default="" ma:list="{F611A6F9-FC3A-482F-805C-5B55AA6502C0}" ma:internalName="LocOverallLocStatusLookup" ma:readOnly="true" ma:showField="OverallLocStatus" ma:web="f105ad54-119a-4495-aa55-0e28b6b4ad2f">
      <xsd:simpleType>
        <xsd:restriction base="dms:Lookup"/>
      </xsd:simpleType>
    </xsd:element>
    <xsd:element name="LocOverallPreviewStatusLookup" ma:index="78" nillable="true" ma:displayName="Loc Overall Preview Status" ma:default="" ma:list="{F611A6F9-FC3A-482F-805C-5B55AA6502C0}" ma:internalName="LocOverallPreviewStatusLookup" ma:readOnly="true" ma:showField="OverallPreviewStatus" ma:web="f105ad54-119a-4495-aa55-0e28b6b4ad2f">
      <xsd:simpleType>
        <xsd:restriction base="dms:Lookup"/>
      </xsd:simpleType>
    </xsd:element>
    <xsd:element name="LocOverallPublishStatusLookup" ma:index="79" nillable="true" ma:displayName="Loc Overall Publish Status" ma:default="" ma:list="{F611A6F9-FC3A-482F-805C-5B55AA6502C0}" ma:internalName="LocOverallPublishStatusLookup" ma:readOnly="true" ma:showField="OverallPublishStatus" ma:web="f105ad54-119a-4495-aa55-0e28b6b4ad2f">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F611A6F9-FC3A-482F-805C-5B55AA6502C0}" ma:internalName="LocProcessedForHandoffsLookup" ma:readOnly="true" ma:showField="ProcessedForHandoffs" ma:web="f105ad54-119a-4495-aa55-0e28b6b4ad2f">
      <xsd:simpleType>
        <xsd:restriction base="dms:Lookup"/>
      </xsd:simpleType>
    </xsd:element>
    <xsd:element name="LocProcessedForMarketsLookup" ma:index="82" nillable="true" ma:displayName="Loc Processed For Markets" ma:default="" ma:list="{F611A6F9-FC3A-482F-805C-5B55AA6502C0}" ma:internalName="LocProcessedForMarketsLookup" ma:readOnly="true" ma:showField="ProcessedForMarkets" ma:web="f105ad54-119a-4495-aa55-0e28b6b4ad2f">
      <xsd:simpleType>
        <xsd:restriction base="dms:Lookup"/>
      </xsd:simpleType>
    </xsd:element>
    <xsd:element name="LocPublishedDependentAssetsLookup" ma:index="83" nillable="true" ma:displayName="Loc Published Dependent Assets" ma:default="" ma:list="{F611A6F9-FC3A-482F-805C-5B55AA6502C0}" ma:internalName="LocPublishedDependentAssetsLookup" ma:readOnly="true" ma:showField="PublishedDependentAssets" ma:web="f105ad54-119a-4495-aa55-0e28b6b4ad2f">
      <xsd:simpleType>
        <xsd:restriction base="dms:Lookup"/>
      </xsd:simpleType>
    </xsd:element>
    <xsd:element name="LocPublishedLinkedAssetsLookup" ma:index="84" nillable="true" ma:displayName="Loc Published Linked Assets" ma:default="" ma:list="{F611A6F9-FC3A-482F-805C-5B55AA6502C0}" ma:internalName="LocPublishedLinkedAssetsLookup" ma:readOnly="true" ma:showField="PublishedLinkedAssets" ma:web="f105ad54-119a-4495-aa55-0e28b6b4ad2f">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e3ccb7f3-e095-4e60-89e4-99358a9e407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77ED1C39-458B-43CB-92CF-2BB5034D6716}" ma:internalName="Markets" ma:readOnly="false" ma:showField="MarketName"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8E76E2C-5BED-4E0E-9D91-D053B66F5ED2}" ma:internalName="NumOfRatingsLookup" ma:readOnly="true" ma:showField="NumOfRatings"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8E76E2C-5BED-4E0E-9D91-D053B66F5ED2}" ma:internalName="PublishStatusLookup" ma:readOnly="false" ma:showField="PublishStatus"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faf1e1af-89ff-457d-b189-64e47bbed779}"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4d3419f-9772-4c8d-a0a0-05446c45e95f}" ma:internalName="TaxCatchAll" ma:showField="CatchAllData"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4d3419f-9772-4c8d-a0a0-05446c45e95f}" ma:internalName="TaxCatchAllLabel" ma:readOnly="true" ma:showField="CatchAllDataLabel" ma:web="f105ad54-119a-4495-aa55-0e28b6b4ad2f">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af2036-029c-470e-8042-297c68a4147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44DECE59-815D-48CB-89D3-2EF3C25797F7}">
  <ds:schemaRefs>
    <ds:schemaRef ds:uri="http://schemas.microsoft.com/office/2006/metadata/properties"/>
    <ds:schemaRef ds:uri="http://schemas.microsoft.com/office/infopath/2007/PartnerControls"/>
    <ds:schemaRef ds:uri="f105ad54-119a-4495-aa55-0e28b6b4ad2f"/>
    <ds:schemaRef ds:uri="c7af2036-029c-470e-8042-297c68a41472"/>
  </ds:schemaRefs>
</ds:datastoreItem>
</file>

<file path=customXml/itemProps3.xml><?xml version="1.0" encoding="utf-8"?>
<ds:datastoreItem xmlns:ds="http://schemas.openxmlformats.org/officeDocument/2006/customXml" ds:itemID="{CCFA329C-AF35-44A8-B2F5-2A5D18308E2B}">
  <ds:schemaRefs>
    <ds:schemaRef ds:uri="http://schemas.microsoft.com/sharepoint/v3/contenttype/forms"/>
  </ds:schemaRefs>
</ds:datastoreItem>
</file>

<file path=customXml/itemProps4.xml><?xml version="1.0" encoding="utf-8"?>
<ds:datastoreItem xmlns:ds="http://schemas.openxmlformats.org/officeDocument/2006/customXml" ds:itemID="{D9A5A650-683D-4021-8D3B-D163E3FC07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05ad54-119a-4495-aa55-0e28b6b4ad2f"/>
    <ds:schemaRef ds:uri="c7af2036-029c-470e-8042-297c68a414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Blogbeitrag.dotx</Template>
  <TotalTime>0</TotalTime>
  <Pages>1</Pages>
  <Words>732</Words>
  <Characters>4179</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Bartner</dc:creator>
  <cp:keywords/>
  <dc:description/>
  <cp:lastModifiedBy>gaert00l@outlook.de</cp:lastModifiedBy>
  <cp:revision>2</cp:revision>
  <dcterms:created xsi:type="dcterms:W3CDTF">2020-07-09T07:01:00Z</dcterms:created>
  <dcterms:modified xsi:type="dcterms:W3CDTF">2020-07-09T10:28:00Z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0x01010037696D9D1D95EC45A9440548E782419D04008C4669C20C93454ABB50E332FADBDDBE</vt:lpwstr>
  </property>
</Properties>
</file>